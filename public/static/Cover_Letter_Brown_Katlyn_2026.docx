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31"/>
        <w:tblW w:w="0" w:type="auto"/>
        <w:tblLayout w:type="fixed"/>
        <w:tblCellMar>
          <w:left w:w="0" w:type="dxa"/>
          <w:right w:w="0" w:type="dxa"/>
        </w:tblCellMar>
        <w:tblLook w:val="0600" w:firstRow="0" w:lastRow="0" w:firstColumn="0" w:lastColumn="0" w:noHBand="1" w:noVBand="1"/>
      </w:tblPr>
      <w:tblGrid>
        <w:gridCol w:w="720"/>
        <w:gridCol w:w="993"/>
        <w:gridCol w:w="631"/>
        <w:gridCol w:w="901"/>
        <w:gridCol w:w="272"/>
        <w:gridCol w:w="263"/>
        <w:gridCol w:w="5327"/>
        <w:gridCol w:w="450"/>
        <w:gridCol w:w="725"/>
        <w:gridCol w:w="450"/>
      </w:tblGrid>
      <w:tr w:rsidR="00925CA0" w14:paraId="49D4D4FE" w14:textId="77777777" w:rsidTr="00925CA0">
        <w:trPr>
          <w:trHeight w:val="401"/>
        </w:trPr>
        <w:tc>
          <w:tcPr>
            <w:tcW w:w="720" w:type="dxa"/>
          </w:tcPr>
          <w:p w14:paraId="3661BA53" w14:textId="77777777" w:rsidR="00925CA0" w:rsidRPr="004F617F" w:rsidRDefault="00925CA0" w:rsidP="00925CA0">
            <w:pPr>
              <w:rPr>
                <w:rFonts w:ascii="Gadugi" w:hAnsi="Gadugi"/>
              </w:rPr>
            </w:pPr>
          </w:p>
        </w:tc>
        <w:tc>
          <w:tcPr>
            <w:tcW w:w="993" w:type="dxa"/>
          </w:tcPr>
          <w:p w14:paraId="5E35C703" w14:textId="77777777" w:rsidR="00925CA0" w:rsidRPr="004F617F" w:rsidRDefault="00925CA0" w:rsidP="00925CA0">
            <w:pPr>
              <w:pStyle w:val="Heading1"/>
              <w:rPr>
                <w:rFonts w:ascii="Gadugi" w:hAnsi="Gadugi"/>
              </w:rPr>
            </w:pPr>
            <w:sdt>
              <w:sdtPr>
                <w:rPr>
                  <w:rFonts w:ascii="Gadugi" w:hAnsi="Gadugi"/>
                </w:rPr>
                <w:id w:val="63298779"/>
                <w:placeholder>
                  <w:docPart w:val="8F96EC41ADD74F6CA899F13CA42E3B04"/>
                </w:placeholder>
                <w:temporary/>
                <w:showingPlcHdr/>
                <w15:appearance w15:val="hidden"/>
              </w:sdtPr>
              <w:sdtContent>
                <w:r w:rsidRPr="004F617F">
                  <w:rPr>
                    <w:rFonts w:ascii="Gadugi" w:hAnsi="Gadugi"/>
                  </w:rPr>
                  <w:t>CONTACT</w:t>
                </w:r>
              </w:sdtContent>
            </w:sdt>
          </w:p>
        </w:tc>
        <w:tc>
          <w:tcPr>
            <w:tcW w:w="1804" w:type="dxa"/>
            <w:gridSpan w:val="3"/>
          </w:tcPr>
          <w:p w14:paraId="50209528" w14:textId="77777777" w:rsidR="00925CA0" w:rsidRPr="004F617F" w:rsidRDefault="00925CA0" w:rsidP="00925CA0">
            <w:pPr>
              <w:pStyle w:val="Heading1"/>
              <w:rPr>
                <w:rFonts w:ascii="Gadugi" w:hAnsi="Gadugi"/>
              </w:rPr>
            </w:pPr>
          </w:p>
        </w:tc>
        <w:tc>
          <w:tcPr>
            <w:tcW w:w="263" w:type="dxa"/>
          </w:tcPr>
          <w:p w14:paraId="0D06FBEC" w14:textId="77777777" w:rsidR="00925CA0" w:rsidRPr="004F617F" w:rsidRDefault="00925CA0" w:rsidP="00925CA0">
            <w:pPr>
              <w:rPr>
                <w:rFonts w:ascii="Gadugi" w:hAnsi="Gadugi"/>
              </w:rPr>
            </w:pPr>
          </w:p>
        </w:tc>
        <w:tc>
          <w:tcPr>
            <w:tcW w:w="6502" w:type="dxa"/>
            <w:gridSpan w:val="3"/>
            <w:vMerge w:val="restart"/>
          </w:tcPr>
          <w:p w14:paraId="2BF26C16" w14:textId="77777777" w:rsidR="00372F30" w:rsidRPr="00372F30" w:rsidRDefault="00372F30" w:rsidP="00372F30">
            <w:pPr>
              <w:rPr>
                <w:rFonts w:ascii="Gadugi" w:hAnsi="Gadugi"/>
              </w:rPr>
            </w:pPr>
            <w:r w:rsidRPr="00372F30">
              <w:rPr>
                <w:rFonts w:ascii="Gadugi" w:hAnsi="Gadugi"/>
              </w:rPr>
              <w:t>Dear Hiring Manager,</w:t>
            </w:r>
          </w:p>
          <w:p w14:paraId="0E2947E9" w14:textId="77777777" w:rsidR="00372F30" w:rsidRPr="00372F30" w:rsidRDefault="00372F30" w:rsidP="00372F30">
            <w:pPr>
              <w:rPr>
                <w:rFonts w:ascii="Gadugi" w:hAnsi="Gadugi"/>
              </w:rPr>
            </w:pPr>
            <w:r w:rsidRPr="00372F30">
              <w:rPr>
                <w:rFonts w:ascii="Gadugi" w:hAnsi="Gadugi"/>
              </w:rPr>
              <w:t>I'm excited to apply for the Senior Instructional Designer position on HealthEquity's Sales Enablement team. My unique combination of instructional design expertise and digital marketing experience, along with a proven track record of creating performance driven learning solutions that boosted engagement by 40% and drove measurable ROI, makes me an ideal fit for designing training that elevates sales team productivity.</w:t>
            </w:r>
          </w:p>
          <w:p w14:paraId="60B866CC" w14:textId="77777777" w:rsidR="00372F30" w:rsidRPr="00372F30" w:rsidRDefault="00372F30" w:rsidP="00372F30">
            <w:pPr>
              <w:rPr>
                <w:rFonts w:ascii="Gadugi" w:hAnsi="Gadugi"/>
              </w:rPr>
            </w:pPr>
            <w:r w:rsidRPr="00372F30">
              <w:rPr>
                <w:rFonts w:ascii="Gadugi" w:hAnsi="Gadugi"/>
              </w:rPr>
              <w:t>What sets me apart is my deep understanding of how learning initiatives tie to business outcomes. At Iron Horse Performance, I developed targeted marketing strategies that increased client engagement by 25% within three months and improved conversion rates by 20% through data driven optimization. This ROI focused mindset, combined with my instructional design background, means I naturally approach training design by asking how it will impact sales performance and business metrics. As an Online Course Coordinator, I created engaging certification worthy curriculum using scenario based learning and interactive content that improved knowledge retention by 40%, exactly the approach needed for developing impactful sales training.</w:t>
            </w:r>
          </w:p>
          <w:p w14:paraId="1D4C7FF2" w14:textId="77777777" w:rsidR="00372F30" w:rsidRPr="00372F30" w:rsidRDefault="00372F30" w:rsidP="00372F30">
            <w:pPr>
              <w:rPr>
                <w:rFonts w:ascii="Gadugi" w:hAnsi="Gadugi"/>
              </w:rPr>
            </w:pPr>
            <w:r w:rsidRPr="00372F30">
              <w:rPr>
                <w:rFonts w:ascii="Gadugi" w:hAnsi="Gadugi"/>
              </w:rPr>
              <w:t>I'm proficient with LMS platforms and e-learning development tools, and I have a strong track record of using analytics to measure program effectiveness and continuously improve learning outcomes. My experience creating structured learning paths and collaborating with subject matter experts has prepared me to work effectively with sales leaders to develop role based curricula that meet real world needs. My content creation abilities and communication skills allow me to translate complex concepts into clear, compelling training that resonates with diverse audiences and drives action.</w:t>
            </w:r>
          </w:p>
          <w:p w14:paraId="1AD5269B" w14:textId="77777777" w:rsidR="00372F30" w:rsidRPr="00372F30" w:rsidRDefault="00372F30" w:rsidP="00372F30">
            <w:pPr>
              <w:rPr>
                <w:rFonts w:ascii="Gadugi" w:hAnsi="Gadugi"/>
              </w:rPr>
            </w:pPr>
            <w:r w:rsidRPr="00372F30">
              <w:rPr>
                <w:rFonts w:ascii="Gadugi" w:hAnsi="Gadugi"/>
              </w:rPr>
              <w:t>HealthEquity's commitment to flexible PTO, comprehensive benefits, and professional development aligns with my values, and I'm drawn to your inclusive culture. The opportunity to design scalable learning solutions that directly impact sales success is exactly the kind of meaningful work I'm passionate about.</w:t>
            </w:r>
          </w:p>
          <w:p w14:paraId="7E36CAEB" w14:textId="77777777" w:rsidR="00372F30" w:rsidRPr="00372F30" w:rsidRDefault="00372F30" w:rsidP="00372F30">
            <w:pPr>
              <w:rPr>
                <w:rFonts w:ascii="Gadugi" w:hAnsi="Gadugi"/>
              </w:rPr>
            </w:pPr>
            <w:r w:rsidRPr="00372F30">
              <w:rPr>
                <w:rFonts w:ascii="Gadugi" w:hAnsi="Gadugi"/>
              </w:rPr>
              <w:t>I'd love to discuss how my expertise in performance driven instructional design, business focused thinking, and data analytics can contribute to your sales enablement goals. Thank you for considering my application.</w:t>
            </w:r>
          </w:p>
          <w:p w14:paraId="58714F0E" w14:textId="17138592" w:rsidR="00322BFC" w:rsidRPr="00322BFC" w:rsidRDefault="00372F30" w:rsidP="00372F30">
            <w:pPr>
              <w:rPr>
                <w:rFonts w:ascii="Gadugi" w:hAnsi="Gadugi"/>
              </w:rPr>
            </w:pPr>
            <w:r w:rsidRPr="00372F30">
              <w:rPr>
                <w:rFonts w:ascii="Gadugi" w:hAnsi="Gadugi"/>
              </w:rPr>
              <w:t>Sincerely,</w:t>
            </w:r>
          </w:p>
          <w:p w14:paraId="747F967F" w14:textId="2FB7B393" w:rsidR="00925CA0" w:rsidRPr="004F617F" w:rsidRDefault="00322BFC" w:rsidP="00322BFC">
            <w:pPr>
              <w:rPr>
                <w:rFonts w:ascii="Gadugi" w:hAnsi="Gadugi"/>
              </w:rPr>
            </w:pPr>
            <w:r w:rsidRPr="00322BFC">
              <w:rPr>
                <w:rFonts w:ascii="Gadugi" w:hAnsi="Gadugi"/>
              </w:rPr>
              <w:t>Katlyn Brown</w:t>
            </w:r>
          </w:p>
        </w:tc>
        <w:tc>
          <w:tcPr>
            <w:tcW w:w="450" w:type="dxa"/>
          </w:tcPr>
          <w:p w14:paraId="5DBD7F98" w14:textId="77777777" w:rsidR="00925CA0" w:rsidRDefault="00925CA0" w:rsidP="00925CA0"/>
        </w:tc>
      </w:tr>
      <w:tr w:rsidR="00925CA0" w14:paraId="74A0E555" w14:textId="77777777" w:rsidTr="00925CA0">
        <w:trPr>
          <w:trHeight w:val="1034"/>
        </w:trPr>
        <w:tc>
          <w:tcPr>
            <w:tcW w:w="720" w:type="dxa"/>
          </w:tcPr>
          <w:p w14:paraId="04FBE7E6" w14:textId="77777777" w:rsidR="00925CA0" w:rsidRPr="004F617F" w:rsidRDefault="00925CA0" w:rsidP="00925CA0">
            <w:pPr>
              <w:rPr>
                <w:rFonts w:ascii="Gadugi" w:hAnsi="Gadugi"/>
              </w:rPr>
            </w:pPr>
          </w:p>
        </w:tc>
        <w:tc>
          <w:tcPr>
            <w:tcW w:w="2797" w:type="dxa"/>
            <w:gridSpan w:val="4"/>
          </w:tcPr>
          <w:p w14:paraId="4EFC0AF1" w14:textId="77777777" w:rsidR="00925CA0" w:rsidRDefault="00925CA0" w:rsidP="00925CA0">
            <w:pPr>
              <w:pStyle w:val="Heading2"/>
              <w:spacing w:line="240" w:lineRule="auto"/>
              <w:rPr>
                <w:rFonts w:ascii="Gadugi" w:hAnsi="Gadugi"/>
              </w:rPr>
            </w:pPr>
          </w:p>
          <w:p w14:paraId="363C95B8" w14:textId="77777777" w:rsidR="00925CA0" w:rsidRPr="004F617F" w:rsidRDefault="00925CA0" w:rsidP="00925CA0">
            <w:pPr>
              <w:pStyle w:val="Heading2"/>
              <w:spacing w:line="480" w:lineRule="auto"/>
              <w:rPr>
                <w:rFonts w:ascii="Gadugi" w:hAnsi="Gadugi"/>
              </w:rPr>
            </w:pPr>
            <w:hyperlink r:id="rId10" w:history="1">
              <w:r w:rsidRPr="00F46297">
                <w:rPr>
                  <w:rStyle w:val="Hyperlink"/>
                  <w:rFonts w:ascii="Gadugi" w:hAnsi="Gadugi"/>
                </w:rPr>
                <w:t>Katyrbrown96@gmail.com</w:t>
              </w:r>
            </w:hyperlink>
          </w:p>
          <w:p w14:paraId="4D488956" w14:textId="77777777" w:rsidR="00925CA0" w:rsidRPr="004F617F" w:rsidRDefault="00925CA0" w:rsidP="00925CA0">
            <w:pPr>
              <w:pStyle w:val="Heading2"/>
              <w:spacing w:line="480" w:lineRule="auto"/>
              <w:rPr>
                <w:rFonts w:ascii="Gadugi" w:hAnsi="Gadugi"/>
              </w:rPr>
            </w:pPr>
            <w:r w:rsidRPr="004F617F">
              <w:rPr>
                <w:rFonts w:ascii="Gadugi" w:hAnsi="Gadugi"/>
              </w:rPr>
              <w:t>270-210-2478</w:t>
            </w:r>
          </w:p>
          <w:p w14:paraId="72C98BBF" w14:textId="77777777" w:rsidR="00925CA0" w:rsidRPr="004F617F" w:rsidRDefault="00925CA0" w:rsidP="00925CA0">
            <w:pPr>
              <w:pStyle w:val="Heading2"/>
              <w:spacing w:line="480" w:lineRule="auto"/>
              <w:rPr>
                <w:rFonts w:ascii="Gadugi" w:hAnsi="Gadugi"/>
              </w:rPr>
            </w:pPr>
            <w:hyperlink r:id="rId11" w:history="1">
              <w:r w:rsidRPr="004F617F">
                <w:rPr>
                  <w:rStyle w:val="Hyperlink"/>
                  <w:rFonts w:ascii="Gadugi" w:hAnsi="Gadugi"/>
                </w:rPr>
                <w:t>LinkedIn</w:t>
              </w:r>
            </w:hyperlink>
            <w:r w:rsidRPr="004F617F">
              <w:rPr>
                <w:rFonts w:ascii="Gadugi" w:hAnsi="Gadugi"/>
              </w:rPr>
              <w:br/>
            </w:r>
            <w:hyperlink r:id="rId12" w:history="1">
              <w:r w:rsidRPr="004F617F">
                <w:rPr>
                  <w:rStyle w:val="Hyperlink"/>
                  <w:rFonts w:ascii="Gadugi" w:hAnsi="Gadugi"/>
                </w:rPr>
                <w:t>Portfolio</w:t>
              </w:r>
            </w:hyperlink>
          </w:p>
        </w:tc>
        <w:tc>
          <w:tcPr>
            <w:tcW w:w="263" w:type="dxa"/>
          </w:tcPr>
          <w:p w14:paraId="3903009E" w14:textId="77777777" w:rsidR="00925CA0" w:rsidRDefault="00925CA0" w:rsidP="00925CA0"/>
        </w:tc>
        <w:tc>
          <w:tcPr>
            <w:tcW w:w="6502" w:type="dxa"/>
            <w:gridSpan w:val="3"/>
            <w:vMerge/>
          </w:tcPr>
          <w:p w14:paraId="433B8C55" w14:textId="77777777" w:rsidR="00925CA0" w:rsidRDefault="00925CA0" w:rsidP="00925CA0"/>
        </w:tc>
        <w:tc>
          <w:tcPr>
            <w:tcW w:w="450" w:type="dxa"/>
          </w:tcPr>
          <w:p w14:paraId="5E837809" w14:textId="77777777" w:rsidR="00925CA0" w:rsidRDefault="00925CA0" w:rsidP="00925CA0"/>
        </w:tc>
      </w:tr>
      <w:tr w:rsidR="00925CA0" w14:paraId="2D0807B2" w14:textId="77777777" w:rsidTr="00925CA0">
        <w:trPr>
          <w:trHeight w:val="67"/>
        </w:trPr>
        <w:tc>
          <w:tcPr>
            <w:tcW w:w="720" w:type="dxa"/>
          </w:tcPr>
          <w:p w14:paraId="5B8AD594" w14:textId="77777777" w:rsidR="00925CA0" w:rsidRDefault="00925CA0" w:rsidP="00925CA0"/>
        </w:tc>
        <w:tc>
          <w:tcPr>
            <w:tcW w:w="2797" w:type="dxa"/>
            <w:gridSpan w:val="4"/>
          </w:tcPr>
          <w:p w14:paraId="78307796" w14:textId="77777777" w:rsidR="00925CA0" w:rsidRDefault="00925CA0" w:rsidP="00925CA0">
            <w:pPr>
              <w:spacing w:line="240" w:lineRule="auto"/>
            </w:pPr>
          </w:p>
        </w:tc>
        <w:tc>
          <w:tcPr>
            <w:tcW w:w="263" w:type="dxa"/>
          </w:tcPr>
          <w:p w14:paraId="7668BA1D" w14:textId="77777777" w:rsidR="00925CA0" w:rsidRDefault="00925CA0" w:rsidP="00925CA0"/>
        </w:tc>
        <w:tc>
          <w:tcPr>
            <w:tcW w:w="6502" w:type="dxa"/>
            <w:gridSpan w:val="3"/>
            <w:vMerge/>
          </w:tcPr>
          <w:p w14:paraId="2AB8D7DB" w14:textId="77777777" w:rsidR="00925CA0" w:rsidRDefault="00925CA0" w:rsidP="00925CA0"/>
        </w:tc>
        <w:tc>
          <w:tcPr>
            <w:tcW w:w="450" w:type="dxa"/>
          </w:tcPr>
          <w:p w14:paraId="103DC700" w14:textId="77777777" w:rsidR="00925CA0" w:rsidRDefault="00925CA0" w:rsidP="00925CA0"/>
        </w:tc>
      </w:tr>
      <w:tr w:rsidR="00925CA0" w14:paraId="20B86C2A" w14:textId="77777777" w:rsidTr="00925CA0">
        <w:trPr>
          <w:trHeight w:val="498"/>
        </w:trPr>
        <w:tc>
          <w:tcPr>
            <w:tcW w:w="720" w:type="dxa"/>
          </w:tcPr>
          <w:p w14:paraId="281BF016" w14:textId="77777777" w:rsidR="00925CA0" w:rsidRDefault="00925CA0" w:rsidP="00925CA0"/>
        </w:tc>
        <w:tc>
          <w:tcPr>
            <w:tcW w:w="2797" w:type="dxa"/>
            <w:gridSpan w:val="4"/>
          </w:tcPr>
          <w:p w14:paraId="52D64D37" w14:textId="77777777" w:rsidR="00925CA0" w:rsidRDefault="00925CA0" w:rsidP="00925CA0"/>
        </w:tc>
        <w:tc>
          <w:tcPr>
            <w:tcW w:w="263" w:type="dxa"/>
          </w:tcPr>
          <w:p w14:paraId="025D0CED" w14:textId="77777777" w:rsidR="00925CA0" w:rsidRDefault="00925CA0" w:rsidP="00925CA0"/>
        </w:tc>
        <w:tc>
          <w:tcPr>
            <w:tcW w:w="6502" w:type="dxa"/>
            <w:gridSpan w:val="3"/>
            <w:vMerge/>
          </w:tcPr>
          <w:p w14:paraId="46C5A0B0" w14:textId="77777777" w:rsidR="00925CA0" w:rsidRDefault="00925CA0" w:rsidP="00925CA0"/>
        </w:tc>
        <w:tc>
          <w:tcPr>
            <w:tcW w:w="450" w:type="dxa"/>
          </w:tcPr>
          <w:p w14:paraId="26B24972" w14:textId="77777777" w:rsidR="00925CA0" w:rsidRDefault="00925CA0" w:rsidP="00925CA0"/>
        </w:tc>
      </w:tr>
      <w:tr w:rsidR="00925CA0" w14:paraId="014F21EB" w14:textId="77777777" w:rsidTr="00925CA0">
        <w:trPr>
          <w:gridAfter w:val="2"/>
          <w:wAfter w:w="1175" w:type="dxa"/>
          <w:trHeight w:val="418"/>
        </w:trPr>
        <w:tc>
          <w:tcPr>
            <w:tcW w:w="720" w:type="dxa"/>
          </w:tcPr>
          <w:p w14:paraId="5E1A4140" w14:textId="77777777" w:rsidR="00925CA0" w:rsidRDefault="00925CA0" w:rsidP="00925CA0"/>
        </w:tc>
        <w:tc>
          <w:tcPr>
            <w:tcW w:w="1624" w:type="dxa"/>
            <w:gridSpan w:val="2"/>
          </w:tcPr>
          <w:p w14:paraId="304624B8" w14:textId="77777777" w:rsidR="00925CA0" w:rsidRDefault="00925CA0" w:rsidP="00925CA0">
            <w:pPr>
              <w:pStyle w:val="Heading1"/>
            </w:pPr>
          </w:p>
        </w:tc>
        <w:tc>
          <w:tcPr>
            <w:tcW w:w="901" w:type="dxa"/>
          </w:tcPr>
          <w:p w14:paraId="0DFB72F9" w14:textId="77777777" w:rsidR="00925CA0" w:rsidRDefault="00925CA0" w:rsidP="00925CA0"/>
        </w:tc>
        <w:tc>
          <w:tcPr>
            <w:tcW w:w="5862" w:type="dxa"/>
            <w:gridSpan w:val="3"/>
          </w:tcPr>
          <w:p w14:paraId="027682EB" w14:textId="77777777" w:rsidR="00925CA0" w:rsidRDefault="00925CA0" w:rsidP="00925CA0"/>
        </w:tc>
        <w:tc>
          <w:tcPr>
            <w:tcW w:w="450" w:type="dxa"/>
          </w:tcPr>
          <w:p w14:paraId="1789174A" w14:textId="77777777" w:rsidR="00925CA0" w:rsidRDefault="00925CA0" w:rsidP="00925CA0"/>
        </w:tc>
      </w:tr>
    </w:tbl>
    <w:p w14:paraId="0E50FE42" w14:textId="2DBE1FDF" w:rsidR="005B00C4" w:rsidRDefault="005B00C4" w:rsidP="00A6547F">
      <w:pPr>
        <w:spacing w:line="240" w:lineRule="auto"/>
      </w:pPr>
    </w:p>
    <w:p w14:paraId="576E9EF7" w14:textId="77777777" w:rsidR="00097258" w:rsidRPr="00173B36" w:rsidRDefault="00097258" w:rsidP="00CE045A"/>
    <w:sectPr w:rsidR="00097258" w:rsidRPr="00173B36" w:rsidSect="00FA1D40">
      <w:headerReference w:type="default" r:id="rId13"/>
      <w:pgSz w:w="12240" w:h="15840" w:code="1"/>
      <w:pgMar w:top="1008" w:right="288" w:bottom="288" w:left="28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9778" w14:textId="77777777" w:rsidR="00B66545" w:rsidRDefault="00B66545" w:rsidP="00BA3E51">
      <w:r>
        <w:separator/>
      </w:r>
    </w:p>
  </w:endnote>
  <w:endnote w:type="continuationSeparator" w:id="0">
    <w:p w14:paraId="58F3CC9A" w14:textId="77777777" w:rsidR="00B66545" w:rsidRDefault="00B66545"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ECC0" w14:textId="77777777" w:rsidR="00B66545" w:rsidRDefault="00B66545" w:rsidP="00BA3E51">
      <w:r>
        <w:separator/>
      </w:r>
    </w:p>
  </w:footnote>
  <w:footnote w:type="continuationSeparator" w:id="0">
    <w:p w14:paraId="0FAA4569" w14:textId="77777777" w:rsidR="00B66545" w:rsidRDefault="00B66545"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D3CC" w14:textId="77777777" w:rsidR="00474E59" w:rsidRDefault="00474E59"/>
  <w:tbl>
    <w:tblPr>
      <w:tblW w:w="0" w:type="auto"/>
      <w:jc w:val="center"/>
      <w:tblCellMar>
        <w:left w:w="0" w:type="dxa"/>
        <w:right w:w="0" w:type="dxa"/>
      </w:tblCellMar>
      <w:tblLook w:val="0600" w:firstRow="0" w:lastRow="0" w:firstColumn="0" w:lastColumn="0" w:noHBand="1" w:noVBand="1"/>
    </w:tblPr>
    <w:tblGrid>
      <w:gridCol w:w="9741"/>
    </w:tblGrid>
    <w:tr w:rsidR="00925CA0" w:rsidRPr="004F617F" w14:paraId="38416EEF" w14:textId="77777777" w:rsidTr="00925CA0">
      <w:trPr>
        <w:trHeight w:val="714"/>
        <w:jc w:val="center"/>
      </w:trPr>
      <w:tc>
        <w:tcPr>
          <w:tcW w:w="9741" w:type="dxa"/>
        </w:tcPr>
        <w:p w14:paraId="71E6A47E" w14:textId="77777777" w:rsidR="00925CA0" w:rsidRPr="004F617F" w:rsidRDefault="00925CA0" w:rsidP="00474E59">
          <w:pPr>
            <w:pStyle w:val="Title"/>
            <w:rPr>
              <w:rFonts w:ascii="Gadugi" w:hAnsi="Gadugi"/>
            </w:rPr>
          </w:pPr>
          <w:bookmarkStart w:id="0" w:name="_Hlk219905737"/>
          <w:r w:rsidRPr="004F617F">
            <w:rPr>
              <w:rFonts w:ascii="Gadugi" w:hAnsi="Gadugi"/>
            </w:rPr>
            <w:t>Katlyn Brown</w:t>
          </w:r>
        </w:p>
      </w:tc>
    </w:tr>
    <w:tr w:rsidR="00925CA0" w:rsidRPr="004F617F" w14:paraId="1D0A424D" w14:textId="77777777" w:rsidTr="00925CA0">
      <w:trPr>
        <w:trHeight w:val="629"/>
        <w:jc w:val="center"/>
      </w:trPr>
      <w:tc>
        <w:tcPr>
          <w:tcW w:w="9741" w:type="dxa"/>
          <w:tcBorders>
            <w:top w:val="single" w:sz="4" w:space="0" w:color="auto"/>
            <w:bottom w:val="single" w:sz="4" w:space="0" w:color="auto"/>
          </w:tcBorders>
          <w:vAlign w:val="center"/>
        </w:tcPr>
        <w:p w14:paraId="73BC620B" w14:textId="77777777" w:rsidR="00925CA0" w:rsidRPr="004F617F" w:rsidRDefault="00925CA0" w:rsidP="00925CA0">
          <w:pPr>
            <w:pStyle w:val="Subtitle"/>
            <w:rPr>
              <w:rFonts w:ascii="Gadugi" w:hAnsi="Gadugi"/>
            </w:rPr>
          </w:pPr>
          <w:r w:rsidRPr="004F617F">
            <w:rPr>
              <w:rFonts w:ascii="Gadugi" w:hAnsi="Gadugi"/>
            </w:rPr>
            <w:t>Instructional Designer | Creative Content Strategist</w:t>
          </w:r>
        </w:p>
      </w:tc>
    </w:tr>
    <w:bookmarkEnd w:id="0"/>
  </w:tbl>
  <w:p w14:paraId="3F5B3110" w14:textId="77777777" w:rsidR="009210E6" w:rsidRDefault="00921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81886575">
    <w:abstractNumId w:val="2"/>
  </w:num>
  <w:num w:numId="2" w16cid:durableId="1595941214">
    <w:abstractNumId w:val="1"/>
  </w:num>
  <w:num w:numId="3" w16cid:durableId="881095127">
    <w:abstractNumId w:val="3"/>
  </w:num>
  <w:num w:numId="4" w16cid:durableId="759791068">
    <w:abstractNumId w:val="0"/>
  </w:num>
  <w:num w:numId="5" w16cid:durableId="483665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7F"/>
    <w:rsid w:val="00021DEC"/>
    <w:rsid w:val="00041F8A"/>
    <w:rsid w:val="00045F2E"/>
    <w:rsid w:val="00055BBC"/>
    <w:rsid w:val="00072B26"/>
    <w:rsid w:val="00073BF3"/>
    <w:rsid w:val="00077FEB"/>
    <w:rsid w:val="00081B51"/>
    <w:rsid w:val="00097258"/>
    <w:rsid w:val="000A6E00"/>
    <w:rsid w:val="000B224D"/>
    <w:rsid w:val="000C7293"/>
    <w:rsid w:val="000D3891"/>
    <w:rsid w:val="000F3FE2"/>
    <w:rsid w:val="001235F6"/>
    <w:rsid w:val="00140582"/>
    <w:rsid w:val="00144334"/>
    <w:rsid w:val="00157DB0"/>
    <w:rsid w:val="00173B36"/>
    <w:rsid w:val="00177BCB"/>
    <w:rsid w:val="00185BAC"/>
    <w:rsid w:val="001A5160"/>
    <w:rsid w:val="001E5794"/>
    <w:rsid w:val="001F6D5E"/>
    <w:rsid w:val="00217454"/>
    <w:rsid w:val="002251C8"/>
    <w:rsid w:val="00227B42"/>
    <w:rsid w:val="002333BC"/>
    <w:rsid w:val="0023600D"/>
    <w:rsid w:val="00241482"/>
    <w:rsid w:val="00246F0F"/>
    <w:rsid w:val="00247A85"/>
    <w:rsid w:val="00261E7B"/>
    <w:rsid w:val="00262B06"/>
    <w:rsid w:val="00293BB8"/>
    <w:rsid w:val="002954B8"/>
    <w:rsid w:val="002A0553"/>
    <w:rsid w:val="002A4A92"/>
    <w:rsid w:val="002A6A5C"/>
    <w:rsid w:val="002B0852"/>
    <w:rsid w:val="002C0662"/>
    <w:rsid w:val="002D131D"/>
    <w:rsid w:val="002D5478"/>
    <w:rsid w:val="002D6898"/>
    <w:rsid w:val="002E013D"/>
    <w:rsid w:val="00302AC1"/>
    <w:rsid w:val="00320ECB"/>
    <w:rsid w:val="00322BFC"/>
    <w:rsid w:val="003256CF"/>
    <w:rsid w:val="003416F8"/>
    <w:rsid w:val="003443BA"/>
    <w:rsid w:val="00344FC0"/>
    <w:rsid w:val="00372F30"/>
    <w:rsid w:val="00377A0D"/>
    <w:rsid w:val="00382737"/>
    <w:rsid w:val="00387FF0"/>
    <w:rsid w:val="003C113C"/>
    <w:rsid w:val="003C7242"/>
    <w:rsid w:val="003E02DA"/>
    <w:rsid w:val="003E1692"/>
    <w:rsid w:val="003E7783"/>
    <w:rsid w:val="003F1663"/>
    <w:rsid w:val="003F4931"/>
    <w:rsid w:val="0042236A"/>
    <w:rsid w:val="00430D9E"/>
    <w:rsid w:val="00442A0E"/>
    <w:rsid w:val="00443C70"/>
    <w:rsid w:val="00451728"/>
    <w:rsid w:val="004675A1"/>
    <w:rsid w:val="00471EA5"/>
    <w:rsid w:val="00472FA9"/>
    <w:rsid w:val="00474E59"/>
    <w:rsid w:val="00476E16"/>
    <w:rsid w:val="00487798"/>
    <w:rsid w:val="00490100"/>
    <w:rsid w:val="004A4C74"/>
    <w:rsid w:val="004D4E80"/>
    <w:rsid w:val="004E5226"/>
    <w:rsid w:val="004E6AB2"/>
    <w:rsid w:val="004E70E8"/>
    <w:rsid w:val="004F4308"/>
    <w:rsid w:val="004F617F"/>
    <w:rsid w:val="00520C5D"/>
    <w:rsid w:val="00535F87"/>
    <w:rsid w:val="005566E7"/>
    <w:rsid w:val="00560C7D"/>
    <w:rsid w:val="00564622"/>
    <w:rsid w:val="00577416"/>
    <w:rsid w:val="00594E94"/>
    <w:rsid w:val="005A09D5"/>
    <w:rsid w:val="005A3E0B"/>
    <w:rsid w:val="005B00C4"/>
    <w:rsid w:val="005B3227"/>
    <w:rsid w:val="005B67D5"/>
    <w:rsid w:val="005E6EA4"/>
    <w:rsid w:val="005E77B1"/>
    <w:rsid w:val="006175E6"/>
    <w:rsid w:val="00645019"/>
    <w:rsid w:val="00657EEC"/>
    <w:rsid w:val="0066703E"/>
    <w:rsid w:val="0067056E"/>
    <w:rsid w:val="0068094B"/>
    <w:rsid w:val="00686284"/>
    <w:rsid w:val="00716542"/>
    <w:rsid w:val="007172CF"/>
    <w:rsid w:val="007337AD"/>
    <w:rsid w:val="0073402D"/>
    <w:rsid w:val="00755988"/>
    <w:rsid w:val="00780ADA"/>
    <w:rsid w:val="00792D43"/>
    <w:rsid w:val="007B30FE"/>
    <w:rsid w:val="007B7A61"/>
    <w:rsid w:val="007E1FA8"/>
    <w:rsid w:val="007E6083"/>
    <w:rsid w:val="007F18EF"/>
    <w:rsid w:val="00801861"/>
    <w:rsid w:val="00812951"/>
    <w:rsid w:val="0081352A"/>
    <w:rsid w:val="00820B7B"/>
    <w:rsid w:val="008226FA"/>
    <w:rsid w:val="00832245"/>
    <w:rsid w:val="0083727B"/>
    <w:rsid w:val="00855181"/>
    <w:rsid w:val="00882F23"/>
    <w:rsid w:val="0089047A"/>
    <w:rsid w:val="008A1020"/>
    <w:rsid w:val="008A1250"/>
    <w:rsid w:val="008A1FCF"/>
    <w:rsid w:val="008A2E9D"/>
    <w:rsid w:val="008B1112"/>
    <w:rsid w:val="008C78F5"/>
    <w:rsid w:val="008E2FB2"/>
    <w:rsid w:val="00903E4F"/>
    <w:rsid w:val="00914419"/>
    <w:rsid w:val="00917BA3"/>
    <w:rsid w:val="009210E6"/>
    <w:rsid w:val="00925CA0"/>
    <w:rsid w:val="009551D0"/>
    <w:rsid w:val="00962E61"/>
    <w:rsid w:val="0098447D"/>
    <w:rsid w:val="00984A59"/>
    <w:rsid w:val="00986331"/>
    <w:rsid w:val="009A6667"/>
    <w:rsid w:val="009B2B04"/>
    <w:rsid w:val="009C7105"/>
    <w:rsid w:val="009D11E4"/>
    <w:rsid w:val="00A122BB"/>
    <w:rsid w:val="00A37F9E"/>
    <w:rsid w:val="00A454A8"/>
    <w:rsid w:val="00A464C5"/>
    <w:rsid w:val="00A6547F"/>
    <w:rsid w:val="00A66A59"/>
    <w:rsid w:val="00A83E7B"/>
    <w:rsid w:val="00A926C1"/>
    <w:rsid w:val="00AB7FE5"/>
    <w:rsid w:val="00AC1E5A"/>
    <w:rsid w:val="00AD29B8"/>
    <w:rsid w:val="00AF3B03"/>
    <w:rsid w:val="00B14E21"/>
    <w:rsid w:val="00B23534"/>
    <w:rsid w:val="00B3435F"/>
    <w:rsid w:val="00B431B6"/>
    <w:rsid w:val="00B54AD3"/>
    <w:rsid w:val="00B62B99"/>
    <w:rsid w:val="00B643D0"/>
    <w:rsid w:val="00B66545"/>
    <w:rsid w:val="00B71E93"/>
    <w:rsid w:val="00B82CA9"/>
    <w:rsid w:val="00B87E22"/>
    <w:rsid w:val="00BA15D5"/>
    <w:rsid w:val="00BA3E51"/>
    <w:rsid w:val="00BB3142"/>
    <w:rsid w:val="00BB7A6A"/>
    <w:rsid w:val="00BD6049"/>
    <w:rsid w:val="00C155FC"/>
    <w:rsid w:val="00C41796"/>
    <w:rsid w:val="00C532FC"/>
    <w:rsid w:val="00C75D84"/>
    <w:rsid w:val="00C857CB"/>
    <w:rsid w:val="00CA5CD9"/>
    <w:rsid w:val="00CC25BF"/>
    <w:rsid w:val="00CC5ED4"/>
    <w:rsid w:val="00CE045A"/>
    <w:rsid w:val="00CF4E31"/>
    <w:rsid w:val="00CF7E0B"/>
    <w:rsid w:val="00D04093"/>
    <w:rsid w:val="00D060DA"/>
    <w:rsid w:val="00D0794D"/>
    <w:rsid w:val="00D140DF"/>
    <w:rsid w:val="00D170A9"/>
    <w:rsid w:val="00D666BB"/>
    <w:rsid w:val="00D720DF"/>
    <w:rsid w:val="00D92ED4"/>
    <w:rsid w:val="00D94ABF"/>
    <w:rsid w:val="00DA1840"/>
    <w:rsid w:val="00DC63E6"/>
    <w:rsid w:val="00DE1389"/>
    <w:rsid w:val="00DE57AC"/>
    <w:rsid w:val="00E0727E"/>
    <w:rsid w:val="00E20245"/>
    <w:rsid w:val="00E216D4"/>
    <w:rsid w:val="00E32A75"/>
    <w:rsid w:val="00E4379F"/>
    <w:rsid w:val="00E65596"/>
    <w:rsid w:val="00E67A2D"/>
    <w:rsid w:val="00E93829"/>
    <w:rsid w:val="00EA0042"/>
    <w:rsid w:val="00EB1D1B"/>
    <w:rsid w:val="00F16205"/>
    <w:rsid w:val="00F36875"/>
    <w:rsid w:val="00F51E3E"/>
    <w:rsid w:val="00F53B71"/>
    <w:rsid w:val="00F5786D"/>
    <w:rsid w:val="00F716E1"/>
    <w:rsid w:val="00F908C3"/>
    <w:rsid w:val="00F91753"/>
    <w:rsid w:val="00FA1636"/>
    <w:rsid w:val="00FA1D40"/>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3FB70"/>
  <w15:chartTrackingRefBased/>
  <w15:docId w15:val="{1E28403D-8B4A-41FD-9ADE-4994D138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27E"/>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A6547F"/>
    <w:pPr>
      <w:keepNext/>
      <w:keepLines/>
      <w:spacing w:line="24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2D6898"/>
    <w:pPr>
      <w:keepNext/>
      <w:keepLines/>
      <w:spacing w:line="320" w:lineRule="exact"/>
      <w:outlineLvl w:val="1"/>
    </w:pPr>
    <w:rPr>
      <w:rFonts w:eastAsiaTheme="majorEastAsia" w:cstheme="majorBidi"/>
      <w:szCs w:val="26"/>
    </w:rPr>
  </w:style>
  <w:style w:type="paragraph" w:styleId="Heading3">
    <w:name w:val="heading 3"/>
    <w:basedOn w:val="Normal"/>
    <w:next w:val="Normal"/>
    <w:link w:val="Heading3Char"/>
    <w:uiPriority w:val="9"/>
    <w:semiHidden/>
    <w:rsid w:val="008C78F5"/>
    <w:pPr>
      <w:keepNext/>
      <w:keepLines/>
      <w:spacing w:line="400" w:lineRule="exact"/>
      <w:outlineLvl w:val="2"/>
    </w:pPr>
    <w:rPr>
      <w:rFonts w:eastAsiaTheme="majorEastAsia" w:cstheme="majorBidi"/>
      <w:color w:val="5E7697"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E0727E"/>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E0727E"/>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E0727E"/>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547F"/>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E0727E"/>
    <w:rPr>
      <w:rFonts w:eastAsiaTheme="majorEastAsia" w:cstheme="majorBidi"/>
      <w:color w:val="000000" w:themeColor="text1"/>
      <w:sz w:val="20"/>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5E7697" w:themeColor="accent1"/>
      <w:sz w:val="28"/>
      <w:szCs w:val="24"/>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Title">
    <w:name w:val="Title"/>
    <w:basedOn w:val="Normal"/>
    <w:next w:val="Normal"/>
    <w:link w:val="TitleChar"/>
    <w:uiPriority w:val="10"/>
    <w:qFormat/>
    <w:rsid w:val="00E0727E"/>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E0727E"/>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097258"/>
    <w:pPr>
      <w:numPr>
        <w:ilvl w:val="1"/>
      </w:numPr>
      <w:spacing w:line="240" w:lineRule="auto"/>
      <w:jc w:val="center"/>
    </w:pPr>
    <w:rPr>
      <w:rFonts w:eastAsiaTheme="minorEastAsia" w:cs="Times New Roman (Body CS)"/>
      <w:caps/>
      <w:sz w:val="24"/>
    </w:rPr>
  </w:style>
  <w:style w:type="character" w:customStyle="1" w:styleId="SubtitleChar">
    <w:name w:val="Subtitle Char"/>
    <w:basedOn w:val="DefaultParagraphFont"/>
    <w:link w:val="Subtitle"/>
    <w:uiPriority w:val="11"/>
    <w:rsid w:val="00097258"/>
    <w:rPr>
      <w:rFonts w:eastAsiaTheme="minorEastAsia"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styleId="UnresolvedMention">
    <w:name w:val="Unresolved Mention"/>
    <w:basedOn w:val="DefaultParagraphFont"/>
    <w:uiPriority w:val="99"/>
    <w:semiHidden/>
    <w:unhideWhenUsed/>
    <w:rsid w:val="004F6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atyrbrown96.wixsite.com/kbdesign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katlynbrown96/"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mailto:Katyrbrown96@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yr\AppData\Roaming\Microsoft\Templates\Social%20media%20marketing%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6EC41ADD74F6CA899F13CA42E3B04"/>
        <w:category>
          <w:name w:val="General"/>
          <w:gallery w:val="placeholder"/>
        </w:category>
        <w:types>
          <w:type w:val="bbPlcHdr"/>
        </w:types>
        <w:behaviors>
          <w:behavior w:val="content"/>
        </w:behaviors>
        <w:guid w:val="{E4E0D5A4-00A6-457E-850B-29FB5B6E04A8}"/>
      </w:docPartPr>
      <w:docPartBody>
        <w:p w:rsidR="00000000" w:rsidRDefault="000804C6" w:rsidP="000804C6">
          <w:pPr>
            <w:pStyle w:val="8F96EC41ADD74F6CA899F13CA42E3B04"/>
          </w:pPr>
          <w:r w:rsidRPr="00173B36">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adugi">
    <w:panose1 w:val="020B0502040204020203"/>
    <w:charset w:val="00"/>
    <w:family w:val="swiss"/>
    <w:pitch w:val="variable"/>
    <w:sig w:usb0="80000003" w:usb1="02000000" w:usb2="00003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C6"/>
    <w:rsid w:val="000804C6"/>
    <w:rsid w:val="002145AE"/>
    <w:rsid w:val="00422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spacing w:after="0" w:line="320" w:lineRule="exact"/>
      <w:outlineLvl w:val="1"/>
    </w:pPr>
    <w:rPr>
      <w:rFonts w:eastAsiaTheme="majorEastAsia" w:cstheme="majorBidi"/>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9FBD27E0EB41BD9DA5AEFEFFECF094">
    <w:name w:val="BC9FBD27E0EB41BD9DA5AEFEFFECF094"/>
  </w:style>
  <w:style w:type="paragraph" w:styleId="Subtitle">
    <w:name w:val="Subtitle"/>
    <w:basedOn w:val="Normal"/>
    <w:next w:val="Normal"/>
    <w:link w:val="SubtitleChar"/>
    <w:uiPriority w:val="11"/>
    <w:qFormat/>
    <w:pPr>
      <w:numPr>
        <w:ilvl w:val="1"/>
      </w:numPr>
      <w:spacing w:after="0" w:line="180" w:lineRule="auto"/>
      <w:jc w:val="center"/>
    </w:pPr>
    <w:rPr>
      <w:rFonts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cs="Times New Roman (Body CS)"/>
      <w:caps/>
      <w:color w:val="000000" w:themeColor="text1"/>
      <w:kern w:val="0"/>
      <w:szCs w:val="18"/>
      <w14:ligatures w14:val="none"/>
    </w:rPr>
  </w:style>
  <w:style w:type="paragraph" w:customStyle="1" w:styleId="52D40263662E48A4A1C294EE244951F9">
    <w:name w:val="52D40263662E48A4A1C294EE244951F9"/>
  </w:style>
  <w:style w:type="paragraph" w:customStyle="1" w:styleId="8C9DA6FA333441628AA7EC1981BC2068">
    <w:name w:val="8C9DA6FA333441628AA7EC1981BC2068"/>
  </w:style>
  <w:style w:type="paragraph" w:customStyle="1" w:styleId="DC05A25276DA41F29A7CEC427CE6B2CD">
    <w:name w:val="DC05A25276DA41F29A7CEC427CE6B2CD"/>
  </w:style>
  <w:style w:type="paragraph" w:customStyle="1" w:styleId="DDE31FB1BC7443DB8B7284AEC53B66EF">
    <w:name w:val="DDE31FB1BC7443DB8B7284AEC53B66EF"/>
  </w:style>
  <w:style w:type="paragraph" w:customStyle="1" w:styleId="5F48486DABCD4CE7A0ABBF1E1069240D">
    <w:name w:val="5F48486DABCD4CE7A0ABBF1E1069240D"/>
  </w:style>
  <w:style w:type="paragraph" w:customStyle="1" w:styleId="F531D95D5D2E40F0A8B57A273E961399">
    <w:name w:val="F531D95D5D2E40F0A8B57A273E961399"/>
  </w:style>
  <w:style w:type="paragraph" w:customStyle="1" w:styleId="15FC5D58882F4AA886A045365BBDEE9C">
    <w:name w:val="15FC5D58882F4AA886A045365BBDEE9C"/>
  </w:style>
  <w:style w:type="paragraph" w:customStyle="1" w:styleId="CB346D70A7774345B5E5425AD02E4DD3">
    <w:name w:val="CB346D70A7774345B5E5425AD02E4DD3"/>
  </w:style>
  <w:style w:type="paragraph" w:customStyle="1" w:styleId="D95B4A774C4E447EAC98939112FD0B43">
    <w:name w:val="D95B4A774C4E447EAC98939112FD0B43"/>
  </w:style>
  <w:style w:type="paragraph" w:customStyle="1" w:styleId="E2FA3737599D45A589C8407ADDC99CA9">
    <w:name w:val="E2FA3737599D45A589C8407ADDC99CA9"/>
  </w:style>
  <w:style w:type="paragraph" w:customStyle="1" w:styleId="6168975598A54742876CC0C3799CA299">
    <w:name w:val="6168975598A54742876CC0C3799CA299"/>
  </w:style>
  <w:style w:type="character" w:customStyle="1" w:styleId="Heading2Char">
    <w:name w:val="Heading 2 Char"/>
    <w:basedOn w:val="DefaultParagraphFont"/>
    <w:link w:val="Heading2"/>
    <w:uiPriority w:val="9"/>
    <w:rPr>
      <w:rFonts w:eastAsiaTheme="majorEastAsia" w:cstheme="majorBidi"/>
      <w:color w:val="000000" w:themeColor="text1"/>
      <w:kern w:val="0"/>
      <w:sz w:val="20"/>
      <w:szCs w:val="26"/>
      <w14:ligatures w14:val="none"/>
    </w:rPr>
  </w:style>
  <w:style w:type="paragraph" w:customStyle="1" w:styleId="F9B72846B6104738859BC5DC5169E2DC">
    <w:name w:val="F9B72846B6104738859BC5DC5169E2DC"/>
  </w:style>
  <w:style w:type="paragraph" w:customStyle="1" w:styleId="EFB9184352A24EB3969155EFE973EE22">
    <w:name w:val="EFB9184352A24EB3969155EFE973EE22"/>
  </w:style>
  <w:style w:type="paragraph" w:customStyle="1" w:styleId="8F96EC41ADD74F6CA899F13CA42E3B04">
    <w:name w:val="8F96EC41ADD74F6CA899F13CA42E3B04"/>
    <w:rsid w:val="000804C6"/>
  </w:style>
  <w:style w:type="paragraph" w:customStyle="1" w:styleId="E48756044B4045AA82F52A590E8056DB">
    <w:name w:val="E48756044B4045AA82F52A590E8056DB"/>
    <w:rsid w:val="000804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7C3A20-C410-4EA5-9BC7-91B1CEABE5F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5540ED-A30C-4C6B-99FA-2CAF50281202}">
  <ds:schemaRefs>
    <ds:schemaRef ds:uri="http://schemas.microsoft.com/sharepoint/v3/contenttype/forms"/>
  </ds:schemaRefs>
</ds:datastoreItem>
</file>

<file path=customXml/itemProps3.xml><?xml version="1.0" encoding="utf-8"?>
<ds:datastoreItem xmlns:ds="http://schemas.openxmlformats.org/officeDocument/2006/customXml" ds:itemID="{A228FB9B-359F-4557-AEE0-986920A08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cover letter</Template>
  <TotalTime>31</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Katlyn Brown</dc:creator>
  <cp:keywords/>
  <dc:description/>
  <cp:lastModifiedBy>Katlyn Brown</cp:lastModifiedBy>
  <cp:revision>4</cp:revision>
  <dcterms:created xsi:type="dcterms:W3CDTF">2026-01-21T21:24:00Z</dcterms:created>
  <dcterms:modified xsi:type="dcterms:W3CDTF">2026-01-21T22:53:00Z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